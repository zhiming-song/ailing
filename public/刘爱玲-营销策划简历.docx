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E6B76"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margin">
                  <wp:posOffset>2023745</wp:posOffset>
                </wp:positionH>
                <wp:positionV relativeFrom="paragraph">
                  <wp:posOffset>-517525</wp:posOffset>
                </wp:positionV>
                <wp:extent cx="824865" cy="501650"/>
                <wp:effectExtent l="0" t="0" r="0" b="0"/>
                <wp:wrapNone/>
                <wp:docPr id="10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501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AACF19">
                            <w:pPr>
                              <w:adjustRightInd w:val="0"/>
                              <w:snapToGrid w:val="0"/>
                              <w:rPr>
                                <w:rFonts w:hint="default" w:eastAsia="宋体"/>
                                <w:color w:val="097AB6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刘爱玲</w:t>
                            </w:r>
                          </w:p>
                        </w:txbxContent>
                      </wps:txbx>
                      <wps:bodyPr vert="horz" wrap="square" lIns="91440" tIns="72000" rIns="9144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3" o:spid="_x0000_s1026" o:spt="1" style="position:absolute;left:0pt;margin-left:159.35pt;margin-top:-40.75pt;height:39.5pt;width:64.95pt;mso-position-horizontal-relative:margin;z-index:251663360;mso-width-relative:page;mso-height-relative:page;" filled="f" stroked="f" coordsize="21600,21600" o:gfxdata="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AB0QtsAAAAKAQAA&#10;DwAAAAAAAAABACAAAAAiAAAAZHJzL2Rvd25yZXYueG1sUEsBAhQAFAAAAAgAh07iQK3GoD7dAQAA&#10;pgMAAA4AAAAAAAAAAQAgAAAAKgEAAGRycy9lMm9Eb2MueG1sUEsFBgAAAAAGAAYAWQEAAHkFAAAA&#10;AA==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 w14:paraId="6FAACF19">
                      <w:pPr>
                        <w:adjustRightInd w:val="0"/>
                        <w:snapToGrid w:val="0"/>
                        <w:rPr>
                          <w:rFonts w:hint="default" w:eastAsia="宋体"/>
                          <w:color w:val="097AB6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刘爱玲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1437640</wp:posOffset>
                </wp:positionH>
                <wp:positionV relativeFrom="paragraph">
                  <wp:posOffset>-84455</wp:posOffset>
                </wp:positionV>
                <wp:extent cx="2248535" cy="501650"/>
                <wp:effectExtent l="0" t="0" r="0" b="0"/>
                <wp:wrapNone/>
                <wp:docPr id="1030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8535" cy="501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264C8A"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营销策划</w:t>
                            </w:r>
                          </w:p>
                          <w:p w14:paraId="35CC5F78"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vert="horz" wrap="square" lIns="91440" tIns="72000" rIns="9144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3" o:spid="_x0000_s1026" o:spt="1" style="position:absolute;left:0pt;margin-left:113.2pt;margin-top:-6.65pt;height:39.5pt;width:177.05pt;mso-position-horizontal-relative:margin;z-index:251659264;mso-width-relative:page;mso-height-relative:page;" filled="f" stroked="f" coordsize="21600,21600" o:gfxdata="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HYEa62wAAAAoB&#10;AAAPAAAAAAAAAAEAIAAAACIAAABkcnMvZG93bnJldi54bWxQSwECFAAUAAAACACHTuJAyUhBVt8B&#10;AACpAwAADgAAAAAAAAABACAAAAAqAQAAZHJzL2Uyb0RvYy54bWxQSwUGAAAAAAYABgBZAQAAewUA&#10;AAAA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 w14:paraId="63264C8A"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营销策划</w:t>
                      </w:r>
                    </w:p>
                    <w:p w14:paraId="35CC5F78"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4704715</wp:posOffset>
            </wp:positionH>
            <wp:positionV relativeFrom="paragraph">
              <wp:posOffset>-654685</wp:posOffset>
            </wp:positionV>
            <wp:extent cx="1008380" cy="1188720"/>
            <wp:effectExtent l="0" t="0" r="7620" b="5080"/>
            <wp:wrapNone/>
            <wp:docPr id="1027" name="图片 11" descr="/Users/a123/Desktop/简历照片.JPG简历照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1" descr="/Users/a123/Desktop/简历照片.JPG简历照片"/>
                    <pic:cNvPicPr/>
                  </pic:nvPicPr>
                  <pic:blipFill>
                    <a:blip r:embed="rId4"/>
                    <a:srcRect l="21167" t="6177" r="21980" b="28640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1188720"/>
                    </a:xfrm>
                    <a:prstGeom prst="rect">
                      <a:avLst/>
                    </a:prstGeom>
                    <a:ln w="381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61AEBA25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119380</wp:posOffset>
                </wp:positionV>
                <wp:extent cx="4551680" cy="39687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8175" y="973455"/>
                          <a:ext cx="4551680" cy="396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EBFB10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电话：18286653241｜邮箱：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"mailto:1914902866@qq.com"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13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1914902866@qq.com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｜微信：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say_22220</w:t>
                            </w:r>
                          </w:p>
                          <w:p w14:paraId="48536F74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sz w:val="11"/>
                                <w:szCs w:val="1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anchor="t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05pt;margin-top:9.4pt;height:31.25pt;width:358.4pt;z-index:251659264;mso-width-relative:page;mso-height-relative:page;" filled="f" stroked="f" coordsize="21600,21600" o:gfxdata="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WHeV1gAAAAYBAAAPAAAAAAAAAAEAIAAAACIAAABk&#10;cnMvZG93bnJldi54bWxQSwECFAAUAAAACACHTuJAlfi/g88BAACBAwAADgAAAAAAAAABACAAAAAl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EEBFB10">
                      <w:pPr>
                        <w:keepNext w:val="0"/>
                        <w:keepLines w:val="0"/>
                        <w:widowControl w:val="0"/>
                        <w:suppressLineNumbers w:val="0"/>
                        <w:adjustRightInd w:val="0"/>
                        <w:snapToGrid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"/>
                          <w:sz w:val="21"/>
                          <w:szCs w:val="21"/>
                          <w:lang w:val="en-US" w:eastAsia="zh-CN"/>
                        </w:rPr>
                        <w:t>电话：18286653241｜邮箱：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kern w:val="2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kern w:val="2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instrText xml:space="preserve"> HYPERLINK "mailto:1914902866@qq.com"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kern w:val="2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13"/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kern w:val="2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1914902866@qq.com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kern w:val="2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kern w:val="2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｜微信：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kern w:val="2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say_22220</w:t>
                      </w:r>
                    </w:p>
                    <w:p w14:paraId="48536F74">
                      <w:pPr>
                        <w:keepNext w:val="0"/>
                        <w:keepLines w:val="0"/>
                        <w:widowControl w:val="0"/>
                        <w:suppressLineNumbers w:val="0"/>
                        <w:adjustRightInd w:val="0"/>
                        <w:snapToGrid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sz w:val="11"/>
                          <w:szCs w:val="11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kern w:val="2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103EEEB8">
      <w:pPr>
        <w:pStyle w:val="19"/>
        <w:widowControl/>
        <w:numPr>
          <w:ilvl w:val="0"/>
          <w:numId w:val="0"/>
        </w:numPr>
        <w:adjustRightInd w:val="0"/>
        <w:snapToGrid w:val="0"/>
        <w:ind w:leftChars="0" w:right="0" w:rightChars="0"/>
        <w:rPr>
          <w:rFonts w:hint="eastAsia" w:ascii="微软雅黑" w:hAnsi="微软雅黑" w:eastAsia="微软雅黑" w:cs="微软雅黑"/>
          <w:b/>
          <w:bCs/>
          <w:color w:val="auto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-773430</wp:posOffset>
                </wp:positionH>
                <wp:positionV relativeFrom="paragraph">
                  <wp:posOffset>394970</wp:posOffset>
                </wp:positionV>
                <wp:extent cx="1156970" cy="346075"/>
                <wp:effectExtent l="0" t="0" r="0" b="0"/>
                <wp:wrapNone/>
                <wp:docPr id="6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346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4EE52"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 w14:paraId="28CE42A7"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333C4E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姓    名：刘爱玲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7B6A91CD"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vert="horz" wrap="square" lIns="91440" tIns="72000" rIns="9144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3" o:spid="_x0000_s1026" o:spt="1" style="position:absolute;left:0pt;margin-left:-60.9pt;margin-top:31.1pt;height:27.25pt;width:91.1pt;mso-position-horizontal-relative:margin;z-index:251660288;mso-width-relative:page;mso-height-relative:page;" filled="f" stroked="f" coordsize="21600,21600" o:gfxdata="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phrhL2gAAAAoBAAAP&#10;AAAAAAAAAAEAIAAAACIAAABkcnMvZG93bnJldi54bWxQSwECFAAUAAAACACHTuJAPsa9XN0BAACm&#10;AwAADgAAAAAAAAABACAAAAApAQAAZHJzL2Uyb0RvYy54bWxQSwUGAAAAAAYABgBZAQAAeAUAAAAA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 w14:paraId="5054EE52"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教育背景</w:t>
                      </w:r>
                    </w:p>
                    <w:p w14:paraId="28CE42A7"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333C4E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姓    名：刘爱玲</w:t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7B6A91CD"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740410</wp:posOffset>
                </wp:positionV>
                <wp:extent cx="6670040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4980" y="1997075"/>
                          <a:ext cx="667004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8497B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5pt;margin-top:58.3pt;height:0pt;width:525.2pt;z-index:251659264;mso-width-relative:page;mso-height-relative:page;" filled="f" stroked="t" coordsize="21600,21600" o:gfxdata="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i1phfaAAAADAEAAA8AAAAAAAAAAQAgAAAAIgAAAGRycy9k&#10;b3ducmV2LnhtbFBLAQIUABQAAAAIAIdO4kCbqHbBAAIAAO0DAAAOAAAAAAAAAAEAIAAAACkBAABk&#10;cnMvZTJvRG9jLnhtbFBLBQYAAAAABgAGAFkBAACbBQAAAAA=&#10;">
                <v:fill on="f" focussize="0,0"/>
                <v:stroke weight="0.5pt" color="#8497B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2"/>
          <w:szCs w:val="22"/>
          <w:lang w:val="en-US" w:eastAsia="zh-CN" w:bidi="ar-S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-793115</wp:posOffset>
                </wp:positionH>
                <wp:positionV relativeFrom="page">
                  <wp:posOffset>2019300</wp:posOffset>
                </wp:positionV>
                <wp:extent cx="6696075" cy="963930"/>
                <wp:effectExtent l="0" t="0" r="0" b="0"/>
                <wp:wrapNone/>
                <wp:docPr id="10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9639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6446B6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 w:right="0" w:rightChars="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2024.09-2027.06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重庆大学                              艺术学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硕士</w:t>
                            </w:r>
                          </w:p>
                          <w:p w14:paraId="35A3CB9F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 w:right="0" w:rightChars="0"/>
                              <w:textAlignment w:val="auto"/>
                              <w:rPr>
                                <w:rFonts w:hint="default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2019.09-2023.05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西北民族大学                      广播电视编导 学士</w:t>
                            </w:r>
                          </w:p>
                          <w:p w14:paraId="6839799F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主修课程：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影视传播学、PR、影视编剧、电视研究和艺术研究等｜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GPA：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3.88/4</w:t>
                            </w:r>
                          </w:p>
                          <w:p w14:paraId="4C9D5D4C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 w:right="0" w:rightChars="0"/>
                              <w:textAlignment w:val="auto"/>
                              <w:rPr>
                                <w:rFonts w:hint="default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vert="horz" wrap="square" anchor="t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62.45pt;margin-top:159pt;height:75.9pt;width:527.25pt;mso-position-vertical-relative:page;z-index:251659264;mso-width-relative:page;mso-height-relative:page;" filled="f" stroked="f" coordsize="21600,21600" o:gfxdata="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NVTmjcAAAADAEAAA8AAAAAAAAAAQAgAAAAIgAA&#10;AGRycy9kb3ducmV2LnhtbFBLAQIUABQAAAAIAIdO4kDi22PtywEAAHsDAAAOAAAAAAAAAAEAIAAA&#10;ACs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46446B6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Chars="0" w:right="0" w:rightChars="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2024.09-2027.06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重庆大学                              艺术学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硕士</w:t>
                      </w:r>
                    </w:p>
                    <w:p w14:paraId="35A3CB9F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Chars="0" w:right="0" w:rightChars="0"/>
                        <w:textAlignment w:val="auto"/>
                        <w:rPr>
                          <w:rFonts w:hint="default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2019.09-2023.05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西北民族大学                      广播电视编导 学士</w:t>
                      </w:r>
                    </w:p>
                    <w:p w14:paraId="6839799F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主修课程：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影视传播学、PR、影视编剧、电视研究和艺术研究等｜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GPA：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3.88/4</w:t>
                      </w:r>
                    </w:p>
                    <w:p w14:paraId="4C9D5D4C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Chars="0" w:right="0" w:rightChars="0"/>
                        <w:textAlignment w:val="auto"/>
                        <w:rPr>
                          <w:rFonts w:hint="default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margin">
                  <wp:posOffset>-768350</wp:posOffset>
                </wp:positionH>
                <wp:positionV relativeFrom="paragraph">
                  <wp:posOffset>1647825</wp:posOffset>
                </wp:positionV>
                <wp:extent cx="852170" cy="346075"/>
                <wp:effectExtent l="0" t="0" r="0" b="0"/>
                <wp:wrapNone/>
                <wp:docPr id="7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170" cy="346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BF3A0"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  <w:p w14:paraId="7FFE0A81"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333C4E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姓    名：刘爱玲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22974BE7"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vert="horz" wrap="square" lIns="91440" tIns="72000" rIns="9144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3" o:spid="_x0000_s1026" o:spt="1" style="position:absolute;left:0pt;margin-left:-60.5pt;margin-top:129.75pt;height:27.25pt;width:67.1pt;mso-position-horizontal-relative:margin;z-index:251661312;mso-width-relative:page;mso-height-relative:page;" filled="f" stroked="f" coordsize="21600,21600" o:gfxdata="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Nn7Da2wAAAAsBAAAP&#10;AAAAAAAAAAEAIAAAACIAAABkcnMvZG93bnJldi54bWxQSwECFAAUAAAACACHTuJAMqvoJtwBAACl&#10;AwAADgAAAAAAAAABACAAAAAqAQAAZHJzL2Uyb0RvYy54bWxQSwUGAAAAAAYABgBZAQAAeAUAAAAA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 w14:paraId="1A5BF3A0"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实习经历</w:t>
                      </w:r>
                    </w:p>
                    <w:p w14:paraId="7FFE0A81"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333C4E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姓    名：刘爱玲</w:t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22974BE7"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2033905</wp:posOffset>
                </wp:positionV>
                <wp:extent cx="6637655" cy="0"/>
                <wp:effectExtent l="0" t="6350" r="0" b="63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440" y="3480435"/>
                          <a:ext cx="66376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8497B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4pt;margin-top:160.15pt;height:0pt;width:522.65pt;z-index:251659264;mso-width-relative:page;mso-height-relative:page;" filled="f" stroked="t" coordsize="21600,21600" o:gfxdata="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QmyCw9sAAAAMAQAADwAAAAAAAAABACAAAAAiAAAAZHJz&#10;L2Rvd25yZXYueG1sUEsBAhQAFAAAAAgAh07iQCOZcTABAgAA7QMAAA4AAAAAAAAAAQAgAAAAKgEA&#10;AGRycy9lMm9Eb2MueG1sUEsFBgAAAAAGAAYAWQEAAJ0FAAAAAA==&#10;">
                <v:fill on="f" focussize="0,0"/>
                <v:stroke weight="0.5pt" color="#8497B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2"/>
          <w:szCs w:val="22"/>
          <w:lang w:val="en-US" w:eastAsia="zh-CN" w:bidi="ar-S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ge">
                  <wp:posOffset>3213735</wp:posOffset>
                </wp:positionV>
                <wp:extent cx="6800215" cy="5263515"/>
                <wp:effectExtent l="0" t="0" r="0" b="0"/>
                <wp:wrapNone/>
                <wp:docPr id="1046" name="文本框 35" descr="7b0a202020202262756c6c6574223a20227b5c2263617465676f727949645c223a5c225c222c5c2274656d706c61746549645c223a3230323331373134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215" cy="52635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FD6B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Lines="50" w:beforeAutospacing="0" w:after="0" w:afterAutospacing="0" w:line="288" w:lineRule="auto"/>
                              <w:ind w:left="0" w:right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2026.02-2026.06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蔚来汽车重庆区域公司-市场部              区域传播实习生                 </w:t>
                            </w:r>
                          </w:p>
                          <w:p w14:paraId="510E5DCC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新车上市整合传播：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参与蔚来ES9上市传播项目，负责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区域传播节奏规划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，并联动线上内容传播、重庆分会场意向用户邀约，推动意向客户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到场率达88%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2FFEDBF3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品牌Social传播：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负责官方账号及区域矩阵账号内容运营，围绕品牌传播节点制定选题与内容策划，并利用AI工具提升内容生产质量，单条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最高播放量15</w:t>
                            </w:r>
                            <w:r>
                              <w:rPr>
                                <w:rFonts w:hint="default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w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+，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留资量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环比增长74.25%。</w:t>
                            </w:r>
                          </w:p>
                          <w:p w14:paraId="0B0A5B8F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KOL内容共创：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统筹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15+KOL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开展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品牌内容合作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，推进选题沟通、拍摄执行及内容上线，拓展区域传播渠道，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累计曝光80</w:t>
                            </w:r>
                            <w:r>
                              <w:rPr>
                                <w:rFonts w:hint="default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w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+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，推动区域曝光排名由后段提升至中游，阶段性位列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同组区域公司第二名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2BD1A7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Lines="50" w:beforeAutospacing="0" w:after="0" w:afterAutospacing="0" w:line="288" w:lineRule="auto"/>
                              <w:ind w:left="0" w:right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2025.10-2026.01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北京陌陌科技有限公司-事业部              整合营销实习生       </w:t>
                            </w:r>
                          </w:p>
                          <w:p w14:paraId="0FD4F53D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节目整合传播：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独立负责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3档S级节目全周期传播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，围绕预热、上线及长尾阶段制定传播节奏与内容策略，统筹站内外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内容分发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及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外部写手合作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，结合节目热点策划话题内容，持续提升节目讨论度，站内外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累计曝光50</w:t>
                            </w:r>
                            <w:r>
                              <w:rPr>
                                <w:rFonts w:hint="default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w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+，ROI同比增长69.33%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0926B566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内容项目策划：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全流程推进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直播礼物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及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音乐短片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等项目，覆盖创意策划、需求提报、制作协同及上线交付。推动直播礼物完成设计上线，单场直播最高消费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30个+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，并参与音乐短片《舍得》全流程制作，实现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站内曝光20w+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6E4C78D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Lines="50" w:beforeAutospacing="0" w:after="0" w:afterAutospacing="0" w:line="288" w:lineRule="auto"/>
                              <w:ind w:left="0" w:right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2025.07-2025.09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北京猿力科技有限公司-工具应用部             内容营销实习生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 w14:paraId="49F909C7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活动整合传播：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参与8场平台商业化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快闪活动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，围绕活动节点策划线上预热、现场内容及后续传播，联动线上内容分发与线下活动场景，单场活动全平台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累计曝光23w+，单场活动ROI最高环比增长766.43%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35577A37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0000"/>
                                <w:kern w:val="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内容策略与增长：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参与知识类专家IP内容定位及选题体系搭建，结合专家人设、用户内容需求及平台热点规划内容方向与发布节奏，并基于播放、互动及用户反馈持续复盘优化选题策略，推动账号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涨粉8000+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，单条视频最高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曝光量5</w:t>
                            </w:r>
                            <w:r>
                              <w:rPr>
                                <w:rFonts w:hint="default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w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+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5" o:spid="_x0000_s1026" o:spt="1" alt="7b0a202020202262756c6c6574223a20227b5c2263617465676f727949645c223a5c225c222c5c2274656d706c61746549645c223a32303233313731347d220a7d0a" style="position:absolute;left:0pt;margin-left:-61.4pt;margin-top:253.05pt;height:414.45pt;width:535.45pt;mso-position-vertical-relative:page;z-index:251659264;mso-width-relative:page;mso-height-relative:page;" filled="f" stroked="f" coordsize="21600,21600" o:gfxdata="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xmsQ&#10;pt0AAAANAQAADwAAAAAAAAABACAAAAAiAAAAZHJzL2Rvd25yZXYueG1sUEsBAhQAFAAAAAgAh07i&#10;QInd15EdAgAACgQAAA4AAAAAAAAAAQAgAAAALAEAAGRycy9lMm9Eb2MueG1sUEsFBgAAAAAGAAYA&#10;WQEAAL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AFD6B06"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50" w:beforeAutospacing="0" w:after="0" w:afterAutospacing="0" w:line="288" w:lineRule="auto"/>
                        <w:ind w:left="0" w:right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2026.02-2026.06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蔚来汽车重庆区域公司-市场部              区域传播实习生                 </w:t>
                      </w:r>
                    </w:p>
                    <w:p w14:paraId="510E5DCC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新车上市整合传播：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参与蔚来ES9上市传播项目，负责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区域传播节奏规划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，并联动线上内容传播、重庆分会场意向用户邀约，推动意向客户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到场率达88%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。</w:t>
                      </w:r>
                    </w:p>
                    <w:p w14:paraId="2FFEDBF3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品牌Social传播：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负责官方账号及区域矩阵账号内容运营，围绕品牌传播节点制定选题与内容策划，并利用AI工具提升内容生产质量，单条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最高播放量15</w:t>
                      </w:r>
                      <w:r>
                        <w:rPr>
                          <w:rFonts w:hint="default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w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+，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留资量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环比增长74.25%。</w:t>
                      </w:r>
                    </w:p>
                    <w:p w14:paraId="0B0A5B8F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KOL内容共创：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统筹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15+KOL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开展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品牌内容合作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，推进选题沟通、拍摄执行及内容上线，拓展区域传播渠道，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累计曝光80</w:t>
                      </w:r>
                      <w:r>
                        <w:rPr>
                          <w:rFonts w:hint="default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w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+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，推动区域曝光排名由后段提升至中游，阶段性位列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同组区域公司第二名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。</w:t>
                      </w:r>
                    </w:p>
                    <w:p w14:paraId="2BD1A774"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50" w:beforeAutospacing="0" w:after="0" w:afterAutospacing="0" w:line="288" w:lineRule="auto"/>
                        <w:ind w:left="0" w:right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2025.10-2026.01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北京陌陌科技有限公司-事业部              整合营销实习生       </w:t>
                      </w:r>
                    </w:p>
                    <w:p w14:paraId="0FD4F53D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节目整合传播：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独立负责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3档S级节目全周期传播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，围绕预热、上线及长尾阶段制定传播节奏与内容策略，统筹站内外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内容分发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及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外部写手合作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，结合节目热点策划话题内容，持续提升节目讨论度，站内外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累计曝光50</w:t>
                      </w:r>
                      <w:r>
                        <w:rPr>
                          <w:rFonts w:hint="default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w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+，ROI同比增长69.33%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。</w:t>
                      </w:r>
                    </w:p>
                    <w:p w14:paraId="0926B566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内容项目策划：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全流程推进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直播礼物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及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音乐短片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等项目，覆盖创意策划、需求提报、制作协同及上线交付。推动直播礼物完成设计上线，单场直播最高消费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30个+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，并参与音乐短片《舍得》全流程制作，实现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站内曝光20w+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。</w:t>
                      </w:r>
                    </w:p>
                    <w:p w14:paraId="6E4C78DF"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50" w:beforeAutospacing="0" w:after="0" w:afterAutospacing="0" w:line="288" w:lineRule="auto"/>
                        <w:ind w:left="0" w:right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2025.07-2025.09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北京猿力科技有限公司-工具应用部             内容营销实习生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</w:p>
                    <w:p w14:paraId="49F909C7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活动整合传播：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参与8场平台商业化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快闪活动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，围绕活动节点策划线上预热、现场内容及后续传播，联动线上内容分发与线下活动场景，单场活动全平台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累计曝光23w+，单场活动ROI最高环比增长766.43%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。</w:t>
                      </w:r>
                    </w:p>
                    <w:p w14:paraId="35577A37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0000"/>
                          <w:kern w:val="2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内容策略与增长：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参与知识类专家IP内容定位及选题体系搭建，结合专家人设、用户内容需求及平台热点规划内容方向与发布节奏，并基于播放、互动及用户反馈持续复盘优化选题策略，推动账号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涨粉8000+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，单条视频最高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曝光量5</w:t>
                      </w:r>
                      <w:r>
                        <w:rPr>
                          <w:rFonts w:hint="default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w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+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-725170</wp:posOffset>
                </wp:positionH>
                <wp:positionV relativeFrom="paragraph">
                  <wp:posOffset>7157720</wp:posOffset>
                </wp:positionV>
                <wp:extent cx="1156970" cy="346075"/>
                <wp:effectExtent l="0" t="0" r="0" b="0"/>
                <wp:wrapNone/>
                <wp:docPr id="9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346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0559B7"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技能奖项</w:t>
                            </w:r>
                          </w:p>
                          <w:p w14:paraId="2DA03E34"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333C4E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姓    名：刘爱玲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18E3F35F"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vert="horz" wrap="square" lIns="91440" tIns="72000" rIns="9144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3" o:spid="_x0000_s1026" o:spt="1" style="position:absolute;left:0pt;margin-left:-57.1pt;margin-top:563.6pt;height:27.25pt;width:91.1pt;mso-position-horizontal-relative:margin;z-index:251662336;mso-width-relative:page;mso-height-relative:page;" filled="f" stroked="f" coordsize="21600,21600" o:gfxdata="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v0BO9sAAAANAQAA&#10;DwAAAAAAAAABACAAAAAiAAAAZHJzL2Rvd25yZXYueG1sUEsBAhQAFAAAAAgAh07iQO44rnbdAQAA&#10;pgMAAA4AAAAAAAAAAQAgAAAAKgEAAGRycy9lMm9Eb2MueG1sUEsFBgAAAAAGAAYAWQEAAHkFAAAA&#10;AA==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 w14:paraId="440559B7"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技能奖项</w:t>
                      </w:r>
                    </w:p>
                    <w:p w14:paraId="2DA03E34"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333C4E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姓    名：刘爱玲</w:t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18E3F35F"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7513955</wp:posOffset>
                </wp:positionV>
                <wp:extent cx="6624955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045" y="9605645"/>
                          <a:ext cx="6624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8497B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6.25pt;margin-top:591.65pt;height:0pt;width:521.65pt;z-index:251659264;mso-width-relative:page;mso-height-relative:page;" filled="f" stroked="t" coordsize="21600,21600" o:gfxdata="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gBPy59sAAAAOAQAADwAAAAAAAAABACAAAAAiAAAAZHJz&#10;L2Rvd25yZXYueG1sUEsBAhQAFAAAAAgAh07iQIxr0ccBAgAA7QMAAA4AAAAAAAAAAQAgAAAAKgEA&#10;AGRycy9lMm9Eb2MueG1sUEsFBgAAAAAGAAYAWQEAAJ0FAAAAAA==&#10;">
                <v:fill on="f" focussize="0,0"/>
                <v:stroke weight="0.5pt" color="#8497B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2"/>
          <w:szCs w:val="22"/>
          <w:lang w:val="en-US" w:eastAsia="zh-CN" w:bidi="ar-S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7528560</wp:posOffset>
                </wp:positionV>
                <wp:extent cx="6726555" cy="842645"/>
                <wp:effectExtent l="0" t="0" r="0" b="0"/>
                <wp:wrapNone/>
                <wp:docPr id="104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6555" cy="842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5A5D67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策划能力：用户画像、数据分析、热点捕捉、KOL协作。</w:t>
                            </w:r>
                          </w:p>
                          <w:p w14:paraId="21502D5D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>技能：英语六级，熟练使用剪映、即梦、可画等设计工具。</w:t>
                            </w:r>
                          </w:p>
                          <w:p w14:paraId="70E1F32A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auto"/>
                                <w:kern w:val="2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奖项：第七届中国国际“互联网+”大学生创新创业大赛省级铜奖、计算机设计大赛西北赛区三等奖。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    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文本框 28" o:spid="_x0000_s1026" o:spt="1" style="position:absolute;left:0pt;margin-left:-60.6pt;margin-top:592.8pt;height:66.35pt;width:529.65pt;z-index:251659264;mso-width-relative:page;mso-height-relative:page;" filled="f" stroked="f" coordsize="21600,21600" o:gfxdata="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PvZ5sN0AAAAOAQAADwAAAAAAAAABACAAAAAiAAAAZHJzL2Rvd25y&#10;ZXYueG1sUEsBAhQAFAAAAAgAh07iQG29MyTAAQAAYgMAAA4AAAAAAAAAAQAgAAAALAEAAGRycy9l&#10;Mm9Eb2MueG1sUEsFBgAAAAAGAAYAWQEAAF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5A5D67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策划能力：用户画像、数据分析、热点捕捉、KOL协作。</w:t>
                      </w:r>
                    </w:p>
                    <w:p w14:paraId="21502D5D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>技能：英语六级，熟练使用剪映、即梦、可画等设计工具。</w:t>
                      </w:r>
                    </w:p>
                    <w:p w14:paraId="70E1F32A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right="0" w:rightChars="0" w:hanging="420" w:firstLine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auto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w:t xml:space="preserve">奖项：第七届中国国际“互联网+”大学生创新创业大赛省级铜奖、计算机设计大赛西北赛区三等奖。           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FC849"/>
    <w:multiLevelType w:val="singleLevel"/>
    <w:tmpl w:val="3EFFC8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66777EAE"/>
    <w:multiLevelType w:val="singleLevel"/>
    <w:tmpl w:val="66777E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jIwYmE0YjY4YmY5NjFjMzhjZDRmN2ZhYWEyNzYwNWM1IiwidXNlckNvdW50IjozfQ=="/>
  </w:docVars>
  <w:rsids>
    <w:rsidRoot w:val="00000000"/>
    <w:rsid w:val="0E2D0B13"/>
    <w:rsid w:val="0E5102A5"/>
    <w:rsid w:val="0FA316AE"/>
    <w:rsid w:val="1DBBD1B6"/>
    <w:rsid w:val="1FFEE300"/>
    <w:rsid w:val="2D773708"/>
    <w:rsid w:val="348C3F64"/>
    <w:rsid w:val="369A50C6"/>
    <w:rsid w:val="3CF388FF"/>
    <w:rsid w:val="3DEDF8DB"/>
    <w:rsid w:val="3DFBCB58"/>
    <w:rsid w:val="3E4203B8"/>
    <w:rsid w:val="3F70E796"/>
    <w:rsid w:val="3FFEA6E5"/>
    <w:rsid w:val="41F902AC"/>
    <w:rsid w:val="45796575"/>
    <w:rsid w:val="45BF75DE"/>
    <w:rsid w:val="4FFF45CE"/>
    <w:rsid w:val="53EE5070"/>
    <w:rsid w:val="5DDF4F1E"/>
    <w:rsid w:val="5DFC733A"/>
    <w:rsid w:val="5EFD9260"/>
    <w:rsid w:val="5F553E07"/>
    <w:rsid w:val="5F6FA10F"/>
    <w:rsid w:val="5F9F8CD6"/>
    <w:rsid w:val="5FFB4D45"/>
    <w:rsid w:val="66FE17EB"/>
    <w:rsid w:val="677D96BD"/>
    <w:rsid w:val="697CDAE2"/>
    <w:rsid w:val="6BFFB4D6"/>
    <w:rsid w:val="6D7DADB1"/>
    <w:rsid w:val="6DCFA9F2"/>
    <w:rsid w:val="6DF591E0"/>
    <w:rsid w:val="6EF77DD9"/>
    <w:rsid w:val="6FEA6B47"/>
    <w:rsid w:val="702F9249"/>
    <w:rsid w:val="71ED62B2"/>
    <w:rsid w:val="72DB7A76"/>
    <w:rsid w:val="73EFA3A7"/>
    <w:rsid w:val="74E87066"/>
    <w:rsid w:val="7BFD2EB4"/>
    <w:rsid w:val="7DF528EF"/>
    <w:rsid w:val="7F7F382E"/>
    <w:rsid w:val="7F7F52E4"/>
    <w:rsid w:val="7FAFC3DE"/>
    <w:rsid w:val="7FBFC02B"/>
    <w:rsid w:val="7FCB9706"/>
    <w:rsid w:val="7FDFA12B"/>
    <w:rsid w:val="7FE73EB7"/>
    <w:rsid w:val="7FEBDF1D"/>
    <w:rsid w:val="8FD5482D"/>
    <w:rsid w:val="A9B90F59"/>
    <w:rsid w:val="ACF79873"/>
    <w:rsid w:val="AFDB2922"/>
    <w:rsid w:val="B2A7CA59"/>
    <w:rsid w:val="B2C33EBC"/>
    <w:rsid w:val="B5FB7FA7"/>
    <w:rsid w:val="BBF765E1"/>
    <w:rsid w:val="BDBF1DF8"/>
    <w:rsid w:val="BDFB511E"/>
    <w:rsid w:val="BEFB987E"/>
    <w:rsid w:val="BFBA281D"/>
    <w:rsid w:val="BFDBD15F"/>
    <w:rsid w:val="BFEF0641"/>
    <w:rsid w:val="D2796167"/>
    <w:rsid w:val="D3FFD0A0"/>
    <w:rsid w:val="DAC5B094"/>
    <w:rsid w:val="DD9EF273"/>
    <w:rsid w:val="DEAB6655"/>
    <w:rsid w:val="DEF15BD0"/>
    <w:rsid w:val="DFFB39C4"/>
    <w:rsid w:val="DFFF2ABD"/>
    <w:rsid w:val="EFE58B17"/>
    <w:rsid w:val="F37EEB24"/>
    <w:rsid w:val="F85D3B6E"/>
    <w:rsid w:val="FB6F15F6"/>
    <w:rsid w:val="FBE7BCAC"/>
    <w:rsid w:val="FBEF07F7"/>
    <w:rsid w:val="FD7EDB56"/>
    <w:rsid w:val="FEEFA9AE"/>
    <w:rsid w:val="FF5DB666"/>
    <w:rsid w:val="FF7FEF46"/>
    <w:rsid w:val="FFAB74A8"/>
    <w:rsid w:val="FFEF0B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autoRedefine/>
    <w:qFormat/>
    <w:uiPriority w:val="0"/>
  </w:style>
  <w:style w:type="table" w:default="1" w:styleId="8">
    <w:name w:val="Normal Table"/>
    <w:autoRedefine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autoRedefine/>
    <w:qFormat/>
    <w:uiPriority w:val="0"/>
    <w:rPr>
      <w:sz w:val="18"/>
    </w:rPr>
  </w:style>
  <w:style w:type="paragraph" w:styleId="4">
    <w:name w:val="footer"/>
    <w:basedOn w:val="1"/>
    <w:link w:val="16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7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autoRedefine/>
    <w:qFormat/>
    <w:uiPriority w:val="0"/>
    <w:pPr>
      <w:keepNext w:val="0"/>
      <w:keepLines w:val="0"/>
      <w:widowControl w:val="0"/>
      <w:suppressLineNumber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Times New Roman"/>
      <w:kern w:val="0"/>
      <w:sz w:val="24"/>
      <w:szCs w:val="24"/>
      <w:lang w:val="en-US" w:eastAsia="zh-CN"/>
    </w:rPr>
  </w:style>
  <w:style w:type="paragraph" w:styleId="7">
    <w:name w:val="Normal (Web)"/>
    <w:basedOn w:val="1"/>
    <w:autoRedefine/>
    <w:qFormat/>
    <w:uiPriority w:val="0"/>
    <w:pPr>
      <w:keepNext w:val="0"/>
      <w:keepLines w:val="0"/>
      <w:widowControl/>
      <w:suppressLineNumbers w:val="0"/>
      <w:spacing w:before="100" w:beforeAutospacing="1" w:after="10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table" w:styleId="9">
    <w:name w:val="Table Grid"/>
    <w:basedOn w:val="8"/>
    <w:autoRedefine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autoRedefine/>
    <w:qFormat/>
    <w:uiPriority w:val="0"/>
    <w:rPr>
      <w:i/>
    </w:rPr>
  </w:style>
  <w:style w:type="character" w:styleId="13">
    <w:name w:val="Hyperlink"/>
    <w:basedOn w:val="10"/>
    <w:uiPriority w:val="0"/>
    <w:rPr>
      <w:color w:val="0000FF"/>
      <w:u w:val="single"/>
    </w:rPr>
  </w:style>
  <w:style w:type="character" w:customStyle="1" w:styleId="14">
    <w:name w:val="标题 1 字符"/>
    <w:basedOn w:val="10"/>
    <w:link w:val="2"/>
    <w:autoRedefine/>
    <w:qFormat/>
    <w:uiPriority w:val="0"/>
    <w:rPr>
      <w:rFonts w:hint="eastAsia" w:ascii="宋体" w:hAnsi="宋体" w:eastAsia="宋体" w:cs="宋体"/>
      <w:b/>
      <w:kern w:val="36"/>
      <w:sz w:val="48"/>
      <w:szCs w:val="48"/>
    </w:rPr>
  </w:style>
  <w:style w:type="character" w:customStyle="1" w:styleId="15">
    <w:name w:val="批注框文本 字符"/>
    <w:basedOn w:val="10"/>
    <w:link w:val="3"/>
    <w:qFormat/>
    <w:uiPriority w:val="0"/>
    <w:rPr>
      <w:rFonts w:hint="eastAsia" w:ascii="Arial Unicode MS" w:hAnsi="Arial Unicode MS" w:eastAsia="微软雅黑" w:cs="Arial Unicode MS"/>
      <w:kern w:val="2"/>
      <w:sz w:val="18"/>
      <w:szCs w:val="18"/>
    </w:rPr>
  </w:style>
  <w:style w:type="character" w:customStyle="1" w:styleId="16">
    <w:name w:val="页脚 字符"/>
    <w:basedOn w:val="10"/>
    <w:link w:val="4"/>
    <w:autoRedefine/>
    <w:qFormat/>
    <w:uiPriority w:val="0"/>
    <w:rPr>
      <w:rFonts w:hint="eastAsia" w:ascii="Arial Unicode MS" w:hAnsi="Arial Unicode MS" w:eastAsia="微软雅黑" w:cs="Arial Unicode MS"/>
      <w:kern w:val="2"/>
      <w:sz w:val="18"/>
      <w:szCs w:val="18"/>
    </w:rPr>
  </w:style>
  <w:style w:type="character" w:customStyle="1" w:styleId="17">
    <w:name w:val="页眉 字符"/>
    <w:basedOn w:val="10"/>
    <w:link w:val="5"/>
    <w:autoRedefine/>
    <w:qFormat/>
    <w:uiPriority w:val="0"/>
    <w:rPr>
      <w:rFonts w:hint="eastAsia" w:ascii="Arial Unicode MS" w:hAnsi="Arial Unicode MS" w:eastAsia="微软雅黑" w:cs="Arial Unicode MS"/>
      <w:kern w:val="2"/>
      <w:sz w:val="18"/>
      <w:szCs w:val="18"/>
    </w:rPr>
  </w:style>
  <w:style w:type="paragraph" w:customStyle="1" w:styleId="18">
    <w:name w:val="列出段落1"/>
    <w:basedOn w:val="1"/>
    <w:autoRedefine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eastAsia" w:ascii="Arial Unicode MS" w:hAnsi="Arial Unicode MS" w:eastAsia="微软雅黑" w:cs="Times New Roman"/>
      <w:kern w:val="2"/>
      <w:sz w:val="21"/>
      <w:szCs w:val="22"/>
      <w:lang w:val="en-US" w:eastAsia="zh-CN"/>
    </w:rPr>
  </w:style>
  <w:style w:type="paragraph" w:customStyle="1" w:styleId="19">
    <w:name w:val="列出段落2"/>
    <w:basedOn w:val="1"/>
    <w:autoRedefine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2"/>
      <w:lang w:val="en-US" w:eastAsia="zh-CN"/>
    </w:rPr>
  </w:style>
  <w:style w:type="paragraph" w:customStyle="1" w:styleId="20">
    <w:name w:val="无间隔1"/>
    <w:basedOn w:val="1"/>
    <w:autoRedefine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ascii="Arial" w:hAnsi="Arial" w:eastAsia="黑体" w:cs="黑体"/>
      <w:kern w:val="2"/>
      <w:sz w:val="21"/>
      <w:szCs w:val="22"/>
      <w:lang w:val="en-US" w:eastAsia="zh-CN"/>
    </w:rPr>
  </w:style>
  <w:style w:type="paragraph" w:customStyle="1" w:styleId="21">
    <w:name w:val="msolistparagraph"/>
    <w:basedOn w:val="1"/>
    <w:autoRedefine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a123/Library/Containers/com.kingsoft.wpsoffice.mac/Data/C:\Program%20Files%20(x86)\Tencent\WeChat\file:\C:\Users\&#21016;&#21516;&#23398;\AppData\Roaming\kingsoft\office6\templates\download\de7a1f29ee38b8ababa400b293da1548\&#31283;&#37325;&#22823;&#27668;&#30740;&#31350;&#29983;&#22797;&#35797;&#31616;&#21382;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稳重大气研究生复试简历.doc</Template>
  <Pages>1</Pages>
  <Words>0</Words>
  <Characters>0</Characters>
  <Paragraphs>70</Paragraphs>
  <TotalTime>122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2023-03-10T20:49:00Z</dcterms:created>
  <dc:creator>叽叽哇哇</dc:creator>
  <cp:lastModifiedBy>叽叽哇哇</cp:lastModifiedBy>
  <dcterms:modified xsi:type="dcterms:W3CDTF">2026-08-26T19:44:05Z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Key">
    <vt:lpwstr>1.0_j+JBTd7HmpjA/r6U9HEvCSv+WZ/olRVnFd3BIC2zn/UxiZdxT8F3ehLjTAFRcK4/m6zbCr0z1x+5z037fhQcLw==</vt:lpwstr>
  </property>
  <property fmtid="{D5CDD505-2E9C-101B-9397-08002B2CF9AE}" pid="4" name="KSOTemplateUUID">
    <vt:lpwstr>v1.0_mb_zb4LLjgQ3LNXkrbkMkVAXA==</vt:lpwstr>
  </property>
  <property fmtid="{D5CDD505-2E9C-101B-9397-08002B2CF9AE}" pid="5" name="ICV">
    <vt:lpwstr>447EC45B928639A9621A7B6A68D08B9F_43</vt:lpwstr>
  </property>
  <property fmtid="{D5CDD505-2E9C-101B-9397-08002B2CF9AE}" pid="6" name="KSOTemplateDocerSaveRecord">
    <vt:lpwstr>eyJoZGlkIjoiYjg0NzQ3MTM5N2IwODlhOGQ0NDE5MWFjMzRkZTFmMzUiLCJ1c2VySWQiOiI3MTY4MzgzMTkifQ==</vt:lpwstr>
  </property>
</Properties>
</file>